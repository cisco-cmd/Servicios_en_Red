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7AEDD49C" w:rsidR="00D077E9" w:rsidRDefault="00835BBE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8144" behindDoc="1" locked="0" layoutInCell="1" allowOverlap="1" wp14:anchorId="6FC0F29F" wp14:editId="0ED0AA59">
            <wp:simplePos x="0" y="0"/>
            <wp:positionH relativeFrom="column">
              <wp:posOffset>-2727960</wp:posOffset>
            </wp:positionH>
            <wp:positionV relativeFrom="paragraph">
              <wp:posOffset>-708660</wp:posOffset>
            </wp:positionV>
            <wp:extent cx="16562070" cy="11041380"/>
            <wp:effectExtent l="0" t="0" r="0" b="7620"/>
            <wp:wrapNone/>
            <wp:docPr id="3" name="Imagen 3" descr="Qué es, y cómo realizar, una conexión SSH | Professor F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, y cómo realizar, una conexión SSH | Professor Fal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070" cy="110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7482CF41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0B1C16CE" w:rsidR="00D077E9" w:rsidRDefault="00D411F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09145AA" wp14:editId="4FA3A1B2">
                      <wp:simplePos x="0" y="0"/>
                      <wp:positionH relativeFrom="margin">
                        <wp:posOffset>81501</wp:posOffset>
                      </wp:positionH>
                      <wp:positionV relativeFrom="paragraph">
                        <wp:posOffset>-537376</wp:posOffset>
                      </wp:positionV>
                      <wp:extent cx="3139440" cy="1542553"/>
                      <wp:effectExtent l="0" t="0" r="0" b="635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15425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6DE5F273" w:rsidR="00D077E9" w:rsidRPr="00D411F7" w:rsidRDefault="00D411F7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  <w:lang w:val="en-US"/>
                                    </w:rPr>
                                  </w:pPr>
                                  <w:r w:rsidRPr="00D411F7"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  <w:lang w:val="en-US" w:bidi="es-ES"/>
                                    </w:rPr>
                                    <w:t xml:space="preserve">ATAQUE MAN IN THE MIDDLE </w:t>
                                  </w:r>
                                  <w:r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  <w:lang w:val="en-US" w:bidi="es-ES"/>
                                    </w:rPr>
                                    <w:t>MEDIANTE ARP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4pt;margin-top:-42.3pt;width:247.2pt;height:121.45pt;z-index:251666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" filled="f" stroked="f" strokeweight=".5pt">
                      <v:textbox>
                        <w:txbxContent>
                          <w:p w14:paraId="6E4B0DF9" w14:textId="6DE5F273" w:rsidR="00D077E9" w:rsidRPr="00D411F7" w:rsidRDefault="00D411F7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D411F7"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  <w:lang w:val="en-US" w:bidi="es-ES"/>
                              </w:rPr>
                              <w:t xml:space="preserve">ATAQUE MAN IN THE MIDDLE </w:t>
                            </w: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  <w:lang w:val="en-US" w:bidi="es-ES"/>
                              </w:rPr>
                              <w:t>MEDIANTE ARP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13810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31217187" wp14:editId="09A9C806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1190837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DCCA70" id="Conector recto 5" o:spid="_x0000_s1026" alt="divisor de texto" style="position:absolute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pt,93.75pt" to="123.4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" strokecolor="white [3212]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A1AFA98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12A31BA2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53000">
                                    <a:schemeClr val="bg2">
                                      <a:lumMod val="25000"/>
                                      <a:alpha val="80000"/>
                                    </a:schemeClr>
                                  </a:gs>
                                  <a:gs pos="100000">
                                    <a:schemeClr val="bg2">
                                      <a:lumMod val="10000"/>
                                      <a:alpha val="84000"/>
                                    </a:schemeClr>
                                  </a:gs>
                                  <a:gs pos="62000">
                                    <a:schemeClr val="bg2">
                                      <a:lumMod val="25000"/>
                                      <a:alpha val="9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297610" w14:textId="5D1A7004" w:rsidR="00D411F7" w:rsidRDefault="00D411F7" w:rsidP="00D411F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DF55B" id="Rectángulo: esquinas redondeadas 12" o:spid="_x0000_s1027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" fillcolor="#393737 [814]" stroked="f" strokeweight="2pt">
                      <v:fill opacity="55050f" color2="#161616 [334]" o:opacity2="52428f" colors="0 #3b3838;34734f #3b3838;40632f #3b3838" focus="100%" type="gradient"/>
                      <v:shadow on="t" type="perspective" color="black" opacity="38010f" origin=",.5" offset="0,0" matrix="66191f,,,66191f"/>
                      <v:textbox>
                        <w:txbxContent>
                          <w:p w14:paraId="35297610" w14:textId="5D1A7004" w:rsidR="00D411F7" w:rsidRDefault="00D411F7" w:rsidP="00D411F7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1BEC329D" wp14:editId="0FA1E0CD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B06EA2" id="Conector recto 32" o:spid="_x0000_s1026" alt="divisor de texto" style="position:absolute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" strokecolor="white [3212]" strokeweight="3pt"/>
                  </w:pict>
                </mc:Fallback>
              </mc:AlternateContent>
            </w:r>
          </w:p>
        </w:tc>
      </w:tr>
    </w:tbl>
    <w:p w14:paraId="7938D6F4" w14:textId="2B14EDC1" w:rsidR="00823CE3" w:rsidRPr="00823CE3" w:rsidRDefault="0099752F" w:rsidP="00D411F7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3A9DCC39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0348A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" fillcolor="black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63CF8FC" wp14:editId="678A386A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46442A22" w:rsidR="00704F0E" w:rsidRPr="00713810" w:rsidRDefault="00D411F7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SEGURIDAD INFORMÁTICA</w:t>
                            </w:r>
                          </w:p>
                          <w:p w14:paraId="3095BFCE" w14:textId="6E9B5CD1" w:rsidR="00F76A44" w:rsidRPr="00713810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0;margin-top:537.55pt;width:247.2pt;height:49.2pt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46442A22" w:rsidR="00704F0E" w:rsidRPr="00713810" w:rsidRDefault="00D411F7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</w:pPr>
                      <w:r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SEGURIDAD INFORMÁTICA</w:t>
                      </w:r>
                    </w:p>
                    <w:p w14:paraId="3095BFCE" w14:textId="6E9B5CD1" w:rsidR="00F76A44" w:rsidRPr="00713810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</w:rPr>
                      </w:pPr>
                      <w:r w:rsidRPr="00713810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6595CC54" w14:textId="5E410B0A" w:rsidR="0087605E" w:rsidRPr="0085711A" w:rsidRDefault="00D411F7" w:rsidP="00160883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>Abrir Ettercap:</w:t>
      </w:r>
    </w:p>
    <w:p w14:paraId="09F63C92" w14:textId="40DB53BC" w:rsidR="005F69DD" w:rsidRDefault="005F69DD" w:rsidP="005F69DD"/>
    <w:p w14:paraId="12B3BA39" w14:textId="03F036AC" w:rsidR="00D411F7" w:rsidRPr="00C87245" w:rsidRDefault="00D411F7" w:rsidP="00D411F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Para abrir </w:t>
      </w:r>
      <w:r w:rsidRPr="00C87245">
        <w:rPr>
          <w:rFonts w:ascii="Nirmala UI" w:hAnsi="Nirmala UI" w:cs="Nirmala UI"/>
          <w:color w:val="auto"/>
          <w:sz w:val="24"/>
          <w:szCs w:val="20"/>
        </w:rPr>
        <w:t>Ettercap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buscaremos desde el menú de Kali </w:t>
      </w:r>
      <w:r w:rsidRPr="00C87245">
        <w:rPr>
          <w:rFonts w:ascii="Nirmala UI" w:hAnsi="Nirmala UI" w:cs="Nirmala UI"/>
          <w:color w:val="auto"/>
          <w:sz w:val="24"/>
          <w:szCs w:val="20"/>
        </w:rPr>
        <w:t>Ettercap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>:</w:t>
      </w:r>
    </w:p>
    <w:p w14:paraId="210C840A" w14:textId="58EDEBF4" w:rsidR="00D411F7" w:rsidRPr="005F69DD" w:rsidRDefault="00D411F7" w:rsidP="005F69DD">
      <w:r w:rsidRPr="00417B07">
        <w:rPr>
          <w:noProof/>
        </w:rPr>
        <w:drawing>
          <wp:anchor distT="0" distB="0" distL="114300" distR="114300" simplePos="0" relativeHeight="251763200" behindDoc="0" locked="0" layoutInCell="1" allowOverlap="1" wp14:anchorId="1BEDD3DD" wp14:editId="2376BEB0">
            <wp:simplePos x="0" y="0"/>
            <wp:positionH relativeFrom="margin">
              <wp:align>center</wp:align>
            </wp:positionH>
            <wp:positionV relativeFrom="paragraph">
              <wp:posOffset>326004</wp:posOffset>
            </wp:positionV>
            <wp:extent cx="4675367" cy="2283255"/>
            <wp:effectExtent l="0" t="0" r="0" b="3175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67" cy="22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A87C5" w14:textId="3A81DFE2" w:rsidR="00392E1F" w:rsidRDefault="00D411F7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417B07">
        <w:rPr>
          <w:noProof/>
        </w:rPr>
        <w:drawing>
          <wp:anchor distT="0" distB="0" distL="114300" distR="114300" simplePos="0" relativeHeight="251764224" behindDoc="0" locked="0" layoutInCell="1" allowOverlap="1" wp14:anchorId="596D705D" wp14:editId="3307D791">
            <wp:simplePos x="0" y="0"/>
            <wp:positionH relativeFrom="margin">
              <wp:align>center</wp:align>
            </wp:positionH>
            <wp:positionV relativeFrom="paragraph">
              <wp:posOffset>2634449</wp:posOffset>
            </wp:positionV>
            <wp:extent cx="4492487" cy="2650905"/>
            <wp:effectExtent l="0" t="0" r="381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487" cy="265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1B55D" w14:textId="53B9B315" w:rsidR="00D411F7" w:rsidRDefault="00D411F7" w:rsidP="00D411F7">
      <w:pPr>
        <w:pStyle w:val="Ttulo3"/>
        <w:ind w:left="720"/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</w:p>
    <w:p w14:paraId="16180413" w14:textId="3260FF68" w:rsidR="00D411F7" w:rsidRDefault="00D411F7" w:rsidP="00D411F7"/>
    <w:p w14:paraId="4E32FC97" w14:textId="15111575" w:rsidR="00D411F7" w:rsidRDefault="00D411F7" w:rsidP="00D411F7"/>
    <w:p w14:paraId="4B70F2DC" w14:textId="4721B518" w:rsidR="00D411F7" w:rsidRDefault="00D411F7" w:rsidP="00D411F7"/>
    <w:p w14:paraId="732D2505" w14:textId="25F21FB6" w:rsidR="00D411F7" w:rsidRDefault="00D411F7" w:rsidP="00D411F7"/>
    <w:p w14:paraId="54B75C5D" w14:textId="195F2E0F" w:rsidR="00D411F7" w:rsidRDefault="00D411F7" w:rsidP="00D411F7"/>
    <w:p w14:paraId="7376B9DB" w14:textId="2CC5008B" w:rsidR="00D411F7" w:rsidRDefault="00D411F7" w:rsidP="00D411F7"/>
    <w:p w14:paraId="1CB2A340" w14:textId="0C2D7E0F" w:rsidR="00D411F7" w:rsidRDefault="00D411F7" w:rsidP="00D411F7"/>
    <w:p w14:paraId="4849B494" w14:textId="4EA17545" w:rsidR="00D411F7" w:rsidRDefault="00D411F7" w:rsidP="00D411F7"/>
    <w:p w14:paraId="231CBA4D" w14:textId="77777777" w:rsidR="00D411F7" w:rsidRPr="00D411F7" w:rsidRDefault="00D411F7" w:rsidP="00D411F7"/>
    <w:p w14:paraId="7D92AD2D" w14:textId="4EE597E9" w:rsidR="00392E1F" w:rsidRDefault="00D411F7" w:rsidP="00392E1F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>Iniciar Ettercap:</w:t>
      </w:r>
    </w:p>
    <w:p w14:paraId="38CBA4D2" w14:textId="77777777" w:rsidR="00D411F7" w:rsidRPr="00D411F7" w:rsidRDefault="00D411F7" w:rsidP="00D411F7"/>
    <w:p w14:paraId="57C5AEE3" w14:textId="434355E8" w:rsidR="00D411F7" w:rsidRPr="00C87245" w:rsidRDefault="00D411F7" w:rsidP="00D411F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Para inciar </w:t>
      </w:r>
      <w:r w:rsidRPr="00C87245">
        <w:rPr>
          <w:rFonts w:ascii="Nirmala UI" w:hAnsi="Nirmala UI" w:cs="Nirmala UI"/>
          <w:color w:val="auto"/>
          <w:sz w:val="24"/>
          <w:szCs w:val="20"/>
        </w:rPr>
        <w:t>Ettercap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le daremos al </w:t>
      </w:r>
      <w:r w:rsidRPr="00C87245">
        <w:rPr>
          <w:rFonts w:ascii="Nirmala UI" w:hAnsi="Nirmala UI" w:cs="Nirmala UI"/>
          <w:color w:val="auto"/>
          <w:sz w:val="24"/>
          <w:szCs w:val="20"/>
        </w:rPr>
        <w:t>tick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que aparece en la parte superior derecha:</w:t>
      </w:r>
    </w:p>
    <w:p w14:paraId="7CC997F8" w14:textId="18BEB411" w:rsidR="00392E1F" w:rsidRPr="00392E1F" w:rsidRDefault="00D411F7" w:rsidP="00392E1F"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70EB64E" wp14:editId="63867DCD">
                <wp:simplePos x="0" y="0"/>
                <wp:positionH relativeFrom="column">
                  <wp:posOffset>4550134</wp:posOffset>
                </wp:positionH>
                <wp:positionV relativeFrom="paragraph">
                  <wp:posOffset>506702</wp:posOffset>
                </wp:positionV>
                <wp:extent cx="214685" cy="0"/>
                <wp:effectExtent l="0" t="0" r="0" b="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68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1243F" id="Conector recto 58" o:spid="_x0000_s1026" style="position:absolute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3pt,39.9pt" to="375.2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" strokecolor="red" strokeweight="1pt"/>
            </w:pict>
          </mc:Fallback>
        </mc:AlternateContent>
      </w:r>
      <w:r w:rsidRPr="00417B07">
        <w:rPr>
          <w:noProof/>
        </w:rPr>
        <w:drawing>
          <wp:anchor distT="0" distB="0" distL="114300" distR="114300" simplePos="0" relativeHeight="251766272" behindDoc="0" locked="0" layoutInCell="1" allowOverlap="1" wp14:anchorId="5ECBFF46" wp14:editId="44C80447">
            <wp:simplePos x="0" y="0"/>
            <wp:positionH relativeFrom="margin">
              <wp:align>center</wp:align>
            </wp:positionH>
            <wp:positionV relativeFrom="paragraph">
              <wp:posOffset>282106</wp:posOffset>
            </wp:positionV>
            <wp:extent cx="4491355" cy="1510665"/>
            <wp:effectExtent l="0" t="0" r="4445" b="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01"/>
                    <a:stretch/>
                  </pic:blipFill>
                  <pic:spPr bwMode="auto">
                    <a:xfrm>
                      <a:off x="0" y="0"/>
                      <a:ext cx="4491355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E7F548" w14:textId="4F1F2F62" w:rsidR="00D411F7" w:rsidRDefault="00D411F7" w:rsidP="00392E1F">
      <w:pPr>
        <w:ind w:left="720"/>
        <w:jc w:val="both"/>
      </w:pPr>
    </w:p>
    <w:p w14:paraId="343F043E" w14:textId="6F0EC1C1" w:rsidR="009922CE" w:rsidRDefault="009922CE" w:rsidP="00392E1F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2EE965B8" w14:textId="08BAD593" w:rsidR="00556441" w:rsidRDefault="00D411F7" w:rsidP="00556441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Buscar las direcciones en la red:</w:t>
      </w:r>
    </w:p>
    <w:p w14:paraId="02A0234D" w14:textId="5476EB9B" w:rsidR="00D411F7" w:rsidRDefault="00D411F7" w:rsidP="00D411F7"/>
    <w:p w14:paraId="31FF9C38" w14:textId="1C71A576" w:rsidR="00D411F7" w:rsidRPr="00C87245" w:rsidRDefault="00D411F7" w:rsidP="00D411F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Necesitaremos </w:t>
      </w:r>
      <w:r w:rsidRPr="00C87245">
        <w:rPr>
          <w:rFonts w:ascii="Nirmala UI" w:hAnsi="Nirmala UI" w:cs="Nirmala UI"/>
          <w:color w:val="auto"/>
          <w:sz w:val="24"/>
          <w:szCs w:val="20"/>
        </w:rPr>
        <w:t>escanear la red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para seleccionar las </w:t>
      </w:r>
      <w:r w:rsidRPr="00C87245">
        <w:rPr>
          <w:rFonts w:ascii="Nirmala UI" w:hAnsi="Nirmala UI" w:cs="Nirmala UI"/>
          <w:color w:val="auto"/>
          <w:sz w:val="24"/>
          <w:szCs w:val="20"/>
        </w:rPr>
        <w:t>direcciones IP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de las que vamos a examinar el tráfico para sacar el </w:t>
      </w:r>
      <w:r w:rsidRPr="00C87245">
        <w:rPr>
          <w:rFonts w:ascii="Nirmala UI" w:hAnsi="Nirmala UI" w:cs="Nirmala UI"/>
          <w:color w:val="auto"/>
          <w:sz w:val="24"/>
          <w:szCs w:val="20"/>
        </w:rPr>
        <w:t>usuario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y </w:t>
      </w:r>
      <w:r w:rsidRPr="00C87245">
        <w:rPr>
          <w:rFonts w:ascii="Nirmala UI" w:hAnsi="Nirmala UI" w:cs="Nirmala UI"/>
          <w:color w:val="auto"/>
          <w:sz w:val="24"/>
          <w:szCs w:val="20"/>
        </w:rPr>
        <w:t>contraseña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de la página </w:t>
      </w:r>
      <w:r w:rsidRPr="00C87245">
        <w:rPr>
          <w:rFonts w:ascii="Nirmala UI" w:hAnsi="Nirmala UI" w:cs="Nirmala UI"/>
          <w:color w:val="auto"/>
          <w:sz w:val="24"/>
          <w:szCs w:val="20"/>
        </w:rPr>
        <w:t>HTTP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>.</w:t>
      </w:r>
    </w:p>
    <w:p w14:paraId="4EE57309" w14:textId="537B11EF" w:rsidR="00D411F7" w:rsidRDefault="00D411F7" w:rsidP="00D411F7">
      <w:pPr>
        <w:ind w:left="720"/>
        <w:jc w:val="both"/>
        <w:rPr>
          <w:rFonts w:ascii="Nirmala UI" w:hAnsi="Nirmala UI" w:cs="Nirmala UI"/>
          <w:color w:val="auto"/>
          <w:sz w:val="24"/>
          <w:szCs w:val="20"/>
        </w:rPr>
      </w:pPr>
    </w:p>
    <w:p w14:paraId="336BECB8" w14:textId="4DD02BDE" w:rsidR="00D411F7" w:rsidRPr="00C87245" w:rsidRDefault="00D411F7" w:rsidP="00D411F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Le daremos a la </w:t>
      </w:r>
      <w:r w:rsidRPr="00C87245">
        <w:rPr>
          <w:rFonts w:ascii="Nirmala UI" w:hAnsi="Nirmala UI" w:cs="Nirmala UI"/>
          <w:color w:val="auto"/>
          <w:sz w:val="24"/>
          <w:szCs w:val="20"/>
        </w:rPr>
        <w:t>lupa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que hay en la parte superior izquierda para </w:t>
      </w:r>
      <w:r w:rsidRPr="00C87245">
        <w:rPr>
          <w:rFonts w:ascii="Nirmala UI" w:hAnsi="Nirmala UI" w:cs="Nirmala UI"/>
          <w:color w:val="auto"/>
          <w:sz w:val="24"/>
          <w:szCs w:val="20"/>
        </w:rPr>
        <w:t>escanear la red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>:</w:t>
      </w:r>
    </w:p>
    <w:p w14:paraId="713980B6" w14:textId="5937BFB3" w:rsidR="00D411F7" w:rsidRPr="00D411F7" w:rsidRDefault="004B0AE4" w:rsidP="00D411F7">
      <w:r w:rsidRPr="00417B07">
        <w:rPr>
          <w:noProof/>
        </w:rPr>
        <w:drawing>
          <wp:anchor distT="0" distB="0" distL="114300" distR="114300" simplePos="0" relativeHeight="251773440" behindDoc="0" locked="0" layoutInCell="1" allowOverlap="1" wp14:anchorId="698AA2CF" wp14:editId="043244A8">
            <wp:simplePos x="0" y="0"/>
            <wp:positionH relativeFrom="margin">
              <wp:posOffset>1880621</wp:posOffset>
            </wp:positionH>
            <wp:positionV relativeFrom="paragraph">
              <wp:posOffset>1156279</wp:posOffset>
            </wp:positionV>
            <wp:extent cx="2321781" cy="755374"/>
            <wp:effectExtent l="0" t="0" r="2540" b="698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65" t="38559" r="28430" b="37649"/>
                    <a:stretch/>
                  </pic:blipFill>
                  <pic:spPr bwMode="auto">
                    <a:xfrm>
                      <a:off x="0" y="0"/>
                      <a:ext cx="2321781" cy="75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11F7"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DF4848A" wp14:editId="282D73AA">
                <wp:simplePos x="0" y="0"/>
                <wp:positionH relativeFrom="column">
                  <wp:posOffset>1202635</wp:posOffset>
                </wp:positionH>
                <wp:positionV relativeFrom="paragraph">
                  <wp:posOffset>528513</wp:posOffset>
                </wp:positionV>
                <wp:extent cx="143123" cy="0"/>
                <wp:effectExtent l="0" t="0" r="0" b="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58DA32" id="Conector recto 60" o:spid="_x0000_s1026" style="position:absolute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7pt,41.6pt" to="105.9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" strokecolor="red" strokeweight="1pt"/>
            </w:pict>
          </mc:Fallback>
        </mc:AlternateContent>
      </w:r>
      <w:r w:rsidR="00D411F7" w:rsidRPr="00417B07">
        <w:rPr>
          <w:noProof/>
        </w:rPr>
        <w:drawing>
          <wp:anchor distT="0" distB="0" distL="114300" distR="114300" simplePos="0" relativeHeight="251768320" behindDoc="0" locked="0" layoutInCell="1" allowOverlap="1" wp14:anchorId="2CA646D2" wp14:editId="31645F44">
            <wp:simplePos x="0" y="0"/>
            <wp:positionH relativeFrom="column">
              <wp:posOffset>717550</wp:posOffset>
            </wp:positionH>
            <wp:positionV relativeFrom="paragraph">
              <wp:posOffset>342265</wp:posOffset>
            </wp:positionV>
            <wp:extent cx="4667250" cy="632460"/>
            <wp:effectExtent l="0" t="0" r="0" b="0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2A724" w14:textId="4AC21E7A" w:rsidR="00556441" w:rsidRDefault="00556441" w:rsidP="00556441"/>
    <w:p w14:paraId="1418101B" w14:textId="63778427" w:rsidR="004B0AE4" w:rsidRDefault="004B0AE4" w:rsidP="00556441"/>
    <w:p w14:paraId="7B15BCEF" w14:textId="0428E7B1" w:rsidR="004B0AE4" w:rsidRDefault="004B0AE4" w:rsidP="00556441"/>
    <w:p w14:paraId="304D133F" w14:textId="17E8163B" w:rsidR="004B0AE4" w:rsidRDefault="004B0AE4" w:rsidP="00556441"/>
    <w:p w14:paraId="3DA98DB5" w14:textId="2CAE1C0B" w:rsidR="004B0AE4" w:rsidRDefault="004B0AE4" w:rsidP="00556441"/>
    <w:p w14:paraId="2E7689D2" w14:textId="1491FD22" w:rsidR="004B0AE4" w:rsidRDefault="004B0AE4" w:rsidP="00556441"/>
    <w:p w14:paraId="3FA8AB89" w14:textId="44C98AB9" w:rsidR="004B0AE4" w:rsidRDefault="004B0AE4" w:rsidP="00556441"/>
    <w:p w14:paraId="02DBC0E4" w14:textId="43838A99" w:rsidR="004B0AE4" w:rsidRDefault="004B0AE4" w:rsidP="00556441"/>
    <w:p w14:paraId="2868EA06" w14:textId="5BE6BBE0" w:rsidR="004B0AE4" w:rsidRDefault="004B0AE4" w:rsidP="00556441"/>
    <w:p w14:paraId="3DC25618" w14:textId="77777777" w:rsidR="004B0AE4" w:rsidRPr="00556441" w:rsidRDefault="004B0AE4" w:rsidP="00556441"/>
    <w:p w14:paraId="35336C38" w14:textId="093F451A" w:rsidR="00D411F7" w:rsidRPr="00C87245" w:rsidRDefault="00D411F7" w:rsidP="00D411F7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lastRenderedPageBreak/>
        <w:t>Después le daremos al icono que hay justo al lado de la lupa para que nos liste los hosts encontrados:</w:t>
      </w:r>
    </w:p>
    <w:p w14:paraId="35F3E5BC" w14:textId="0B7AA1FD" w:rsidR="00D411F7" w:rsidRDefault="004B0AE4" w:rsidP="00D411F7">
      <w:pPr>
        <w:ind w:left="720"/>
        <w:jc w:val="both"/>
        <w:rPr>
          <w:rFonts w:ascii="Nirmala UI" w:hAnsi="Nirmala UI" w:cs="Nirmala UI"/>
          <w:color w:val="auto"/>
          <w:sz w:val="24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774667FB" wp14:editId="3203C76B">
                <wp:simplePos x="0" y="0"/>
                <wp:positionH relativeFrom="column">
                  <wp:posOffset>1393466</wp:posOffset>
                </wp:positionH>
                <wp:positionV relativeFrom="paragraph">
                  <wp:posOffset>420453</wp:posOffset>
                </wp:positionV>
                <wp:extent cx="151075" cy="0"/>
                <wp:effectExtent l="0" t="0" r="0" b="0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F6AE70" id="Conector recto 62" o:spid="_x0000_s1026" style="position:absolute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7pt,33.1pt" to="121.6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" strokecolor="red" strokeweight="1pt"/>
            </w:pict>
          </mc:Fallback>
        </mc:AlternateContent>
      </w:r>
      <w:r w:rsidR="00D411F7" w:rsidRPr="00417B07">
        <w:rPr>
          <w:noProof/>
        </w:rPr>
        <w:drawing>
          <wp:anchor distT="0" distB="0" distL="114300" distR="114300" simplePos="0" relativeHeight="251771392" behindDoc="0" locked="0" layoutInCell="1" allowOverlap="1" wp14:anchorId="58764733" wp14:editId="76C7304F">
            <wp:simplePos x="0" y="0"/>
            <wp:positionH relativeFrom="column">
              <wp:posOffset>715617</wp:posOffset>
            </wp:positionH>
            <wp:positionV relativeFrom="paragraph">
              <wp:posOffset>249168</wp:posOffset>
            </wp:positionV>
            <wp:extent cx="4667250" cy="632460"/>
            <wp:effectExtent l="0" t="0" r="0" b="0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6210E" w14:textId="00919842" w:rsidR="00C2560A" w:rsidRDefault="00C2560A" w:rsidP="00C2560A">
      <w:pPr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5C9C2BD6" w14:textId="035980C7" w:rsidR="00392E1F" w:rsidRDefault="00392E1F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7BC0AE47" w14:textId="3932DA4A" w:rsidR="004B0AE4" w:rsidRPr="00C87245" w:rsidRDefault="004B0AE4" w:rsidP="004B0AE4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bookmarkStart w:id="0" w:name="_Toc93948787"/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Ahora nos listará todos las </w:t>
      </w:r>
      <w:r w:rsidRPr="00C87245">
        <w:rPr>
          <w:rFonts w:ascii="Nirmala UI" w:hAnsi="Nirmala UI" w:cs="Nirmala UI"/>
          <w:color w:val="auto"/>
          <w:sz w:val="24"/>
          <w:szCs w:val="20"/>
        </w:rPr>
        <w:t>IPs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que hay en la red:</w:t>
      </w:r>
    </w:p>
    <w:p w14:paraId="6CADEEEA" w14:textId="4FC1A86E" w:rsidR="004B0AE4" w:rsidRDefault="004B0AE4" w:rsidP="004B0AE4">
      <w:pPr>
        <w:pStyle w:val="Ttulo3"/>
        <w:ind w:left="720"/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 w:rsidRPr="00417B07">
        <w:rPr>
          <w:noProof/>
        </w:rPr>
        <w:drawing>
          <wp:anchor distT="0" distB="0" distL="114300" distR="114300" simplePos="0" relativeHeight="251774464" behindDoc="0" locked="0" layoutInCell="1" allowOverlap="1" wp14:anchorId="52C80572" wp14:editId="53677434">
            <wp:simplePos x="0" y="0"/>
            <wp:positionH relativeFrom="margin">
              <wp:align>center</wp:align>
            </wp:positionH>
            <wp:positionV relativeFrom="paragraph">
              <wp:posOffset>311481</wp:posOffset>
            </wp:positionV>
            <wp:extent cx="4238045" cy="2489303"/>
            <wp:effectExtent l="0" t="0" r="0" b="6350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45" cy="24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E4005" w14:textId="19F10E63" w:rsidR="004B0AE4" w:rsidRDefault="004B0AE4" w:rsidP="004B0AE4"/>
    <w:p w14:paraId="1CEA4F1B" w14:textId="77777777" w:rsidR="004B0AE4" w:rsidRPr="004B0AE4" w:rsidRDefault="004B0AE4" w:rsidP="004B0AE4"/>
    <w:bookmarkEnd w:id="0"/>
    <w:p w14:paraId="7C5CDC8A" w14:textId="1A2403B7" w:rsidR="00E30260" w:rsidRDefault="004B0AE4" w:rsidP="00E302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Seleccionar las direcciones que vamos a utilizar para examinar el tráfico:</w:t>
      </w:r>
    </w:p>
    <w:p w14:paraId="3787FCE7" w14:textId="77777777" w:rsidR="004B0AE4" w:rsidRPr="004B0AE4" w:rsidRDefault="004B0AE4" w:rsidP="004B0AE4"/>
    <w:p w14:paraId="79511881" w14:textId="102FBAAF" w:rsidR="004B0AE4" w:rsidRPr="00C87245" w:rsidRDefault="004B0AE4" w:rsidP="004B0AE4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b w:val="0"/>
          <w:bCs/>
          <w:noProof/>
        </w:rPr>
        <w:drawing>
          <wp:anchor distT="0" distB="0" distL="114300" distR="114300" simplePos="0" relativeHeight="251775488" behindDoc="0" locked="0" layoutInCell="1" allowOverlap="1" wp14:anchorId="75AD7F0B" wp14:editId="63ABEFD8">
            <wp:simplePos x="0" y="0"/>
            <wp:positionH relativeFrom="column">
              <wp:posOffset>1615412</wp:posOffset>
            </wp:positionH>
            <wp:positionV relativeFrom="paragraph">
              <wp:posOffset>667220</wp:posOffset>
            </wp:positionV>
            <wp:extent cx="3355340" cy="1938655"/>
            <wp:effectExtent l="0" t="0" r="0" b="4445"/>
            <wp:wrapTopAndBottom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La </w:t>
      </w:r>
      <w:r w:rsidRPr="00C87245">
        <w:rPr>
          <w:rFonts w:ascii="Nirmala UI" w:hAnsi="Nirmala UI" w:cs="Nirmala UI"/>
          <w:color w:val="auto"/>
          <w:sz w:val="24"/>
          <w:szCs w:val="20"/>
        </w:rPr>
        <w:t>primera dirección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que escogeremos será la del </w:t>
      </w:r>
      <w:r w:rsidRPr="00C87245">
        <w:rPr>
          <w:rFonts w:ascii="Nirmala UI" w:hAnsi="Nirmala UI" w:cs="Nirmala UI"/>
          <w:color w:val="auto"/>
          <w:sz w:val="24"/>
          <w:szCs w:val="20"/>
        </w:rPr>
        <w:t>router (Puerta de enlace)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la terminada en </w:t>
      </w:r>
      <w:r w:rsidRPr="00C87245">
        <w:rPr>
          <w:rFonts w:ascii="Nirmala UI" w:hAnsi="Nirmala UI" w:cs="Nirmala UI"/>
          <w:color w:val="auto"/>
          <w:sz w:val="24"/>
          <w:szCs w:val="20"/>
        </w:rPr>
        <w:t>.1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y le clicaremos sobre </w:t>
      </w:r>
      <w:r w:rsidRPr="00C87245">
        <w:rPr>
          <w:rFonts w:ascii="Nirmala UI" w:hAnsi="Nirmala UI" w:cs="Nirmala UI"/>
          <w:color w:val="auto"/>
          <w:sz w:val="24"/>
          <w:szCs w:val="20"/>
        </w:rPr>
        <w:t>Add Target 1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>:</w:t>
      </w:r>
    </w:p>
    <w:p w14:paraId="16724C18" w14:textId="37A01553" w:rsidR="004B0AE4" w:rsidRPr="00C87245" w:rsidRDefault="004B0AE4" w:rsidP="004B0AE4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b w:val="0"/>
          <w:bCs/>
          <w:noProof/>
        </w:rPr>
        <w:lastRenderedPageBreak/>
        <w:drawing>
          <wp:anchor distT="0" distB="0" distL="114300" distR="114300" simplePos="0" relativeHeight="251776512" behindDoc="0" locked="0" layoutInCell="1" allowOverlap="1" wp14:anchorId="0468290A" wp14:editId="5A327EC7">
            <wp:simplePos x="0" y="0"/>
            <wp:positionH relativeFrom="margin">
              <wp:align>center</wp:align>
            </wp:positionH>
            <wp:positionV relativeFrom="paragraph">
              <wp:posOffset>657584</wp:posOffset>
            </wp:positionV>
            <wp:extent cx="3583940" cy="207518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La </w:t>
      </w:r>
      <w:r w:rsidRPr="00C87245">
        <w:rPr>
          <w:rFonts w:ascii="Nirmala UI" w:hAnsi="Nirmala UI" w:cs="Nirmala UI"/>
          <w:color w:val="auto"/>
          <w:sz w:val="24"/>
          <w:szCs w:val="20"/>
        </w:rPr>
        <w:t>segunda dirección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que escogeremos será la del equipo con el que vamos a iniciar sesión en la </w:t>
      </w:r>
      <w:r w:rsidRPr="00C87245">
        <w:rPr>
          <w:rFonts w:ascii="Nirmala UI" w:hAnsi="Nirmala UI" w:cs="Nirmala UI"/>
          <w:color w:val="auto"/>
          <w:sz w:val="24"/>
          <w:szCs w:val="20"/>
        </w:rPr>
        <w:t>página HTTP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</w:t>
      </w:r>
      <w:r w:rsid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>y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le clicaremos sobre </w:t>
      </w:r>
      <w:r w:rsidRPr="00C87245">
        <w:rPr>
          <w:rFonts w:ascii="Nirmala UI" w:hAnsi="Nirmala UI" w:cs="Nirmala UI"/>
          <w:color w:val="auto"/>
          <w:sz w:val="24"/>
          <w:szCs w:val="20"/>
        </w:rPr>
        <w:t>Add Target 2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>:</w:t>
      </w:r>
    </w:p>
    <w:p w14:paraId="7E00867A" w14:textId="6BBFECDE" w:rsidR="00D56A15" w:rsidRDefault="00D56A15" w:rsidP="00A14AF8"/>
    <w:p w14:paraId="3CEEDE3C" w14:textId="77777777" w:rsidR="00C87245" w:rsidRDefault="00C87245" w:rsidP="00A14AF8"/>
    <w:p w14:paraId="5DE09861" w14:textId="65461C08" w:rsidR="004B0AE4" w:rsidRPr="00C87245" w:rsidRDefault="004B0AE4" w:rsidP="004B0AE4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Podemos comprobar las direcciones seleccionadas pulsando sobre los </w:t>
      </w:r>
      <w:r w:rsidRPr="00C87245">
        <w:rPr>
          <w:rFonts w:ascii="Nirmala UI" w:hAnsi="Nirmala UI" w:cs="Nirmala UI"/>
          <w:color w:val="auto"/>
          <w:sz w:val="24"/>
          <w:szCs w:val="20"/>
        </w:rPr>
        <w:t>tres puntos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de la parte superior derecha y </w:t>
      </w:r>
      <w:r w:rsidRPr="00C87245">
        <w:rPr>
          <w:rFonts w:ascii="Nirmala UI" w:hAnsi="Nirmala UI" w:cs="Nirmala UI"/>
          <w:color w:val="auto"/>
          <w:sz w:val="24"/>
          <w:szCs w:val="20"/>
        </w:rPr>
        <w:t>Current targets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>:</w:t>
      </w:r>
    </w:p>
    <w:p w14:paraId="673FF082" w14:textId="13E28708" w:rsidR="00D56A15" w:rsidRDefault="004B0AE4" w:rsidP="00A14AF8">
      <w:r w:rsidRPr="00417B07">
        <w:rPr>
          <w:noProof/>
        </w:rPr>
        <w:drawing>
          <wp:anchor distT="0" distB="0" distL="114300" distR="114300" simplePos="0" relativeHeight="251777536" behindDoc="0" locked="0" layoutInCell="1" allowOverlap="1" wp14:anchorId="49704B84" wp14:editId="7462EE3B">
            <wp:simplePos x="0" y="0"/>
            <wp:positionH relativeFrom="margin">
              <wp:align>center</wp:align>
            </wp:positionH>
            <wp:positionV relativeFrom="paragraph">
              <wp:posOffset>366367</wp:posOffset>
            </wp:positionV>
            <wp:extent cx="1455089" cy="1576853"/>
            <wp:effectExtent l="0" t="0" r="0" b="444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089" cy="15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D4535" w14:textId="1E3815E4" w:rsidR="00D56A15" w:rsidRDefault="00D56A15" w:rsidP="00A14AF8"/>
    <w:p w14:paraId="69F159FF" w14:textId="25640AA0" w:rsidR="004B0AE4" w:rsidRPr="00C87245" w:rsidRDefault="004B0AE4" w:rsidP="004B0AE4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Nos aparecerán las </w:t>
      </w:r>
      <w:r w:rsidRPr="00C87245">
        <w:rPr>
          <w:rFonts w:ascii="Nirmala UI" w:hAnsi="Nirmala UI" w:cs="Nirmala UI"/>
          <w:color w:val="auto"/>
          <w:sz w:val="24"/>
          <w:szCs w:val="20"/>
        </w:rPr>
        <w:t>direcciones IPs</w:t>
      </w:r>
      <w:r w:rsidRPr="00C872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escogidas anteriormente:</w:t>
      </w:r>
    </w:p>
    <w:p w14:paraId="3406FE39" w14:textId="4C3AD8D8" w:rsidR="00D56A15" w:rsidRDefault="004B0AE4" w:rsidP="00A14AF8">
      <w:r w:rsidRPr="00417B07">
        <w:rPr>
          <w:noProof/>
        </w:rPr>
        <w:drawing>
          <wp:anchor distT="0" distB="0" distL="114300" distR="114300" simplePos="0" relativeHeight="251778560" behindDoc="0" locked="0" layoutInCell="1" allowOverlap="1" wp14:anchorId="03CC7743" wp14:editId="089DC5F7">
            <wp:simplePos x="0" y="0"/>
            <wp:positionH relativeFrom="margin">
              <wp:align>center</wp:align>
            </wp:positionH>
            <wp:positionV relativeFrom="paragraph">
              <wp:posOffset>242128</wp:posOffset>
            </wp:positionV>
            <wp:extent cx="4364990" cy="112839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FC99E" w14:textId="643E7C7E" w:rsidR="00D56A15" w:rsidRDefault="00D56A15" w:rsidP="00A14AF8"/>
    <w:p w14:paraId="0AC4D80B" w14:textId="4CBC7257" w:rsidR="00D56A15" w:rsidRDefault="00D56A15" w:rsidP="00A14AF8"/>
    <w:p w14:paraId="01659710" w14:textId="56594C80" w:rsidR="00D56A15" w:rsidRDefault="00D56A15" w:rsidP="00A14AF8"/>
    <w:p w14:paraId="6FC209F7" w14:textId="4A003FA3" w:rsidR="00D56A15" w:rsidRDefault="00D56A15" w:rsidP="00A14AF8"/>
    <w:p w14:paraId="6033ED90" w14:textId="77777777" w:rsidR="00D56A15" w:rsidRPr="00A14AF8" w:rsidRDefault="00D56A15" w:rsidP="00A14AF8"/>
    <w:p w14:paraId="22503B2C" w14:textId="3C06E30B" w:rsidR="00E30260" w:rsidRDefault="004B0AE4" w:rsidP="00E302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>Iniciaremos el envenenamiento o ataque por ARP:</w:t>
      </w:r>
    </w:p>
    <w:p w14:paraId="07AAD6DB" w14:textId="63CD9A66" w:rsidR="004B0AE4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</w:p>
    <w:p w14:paraId="46D32663" w14:textId="25BE3C13" w:rsidR="004B0AE4" w:rsidRPr="00C87245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 w:rsidRPr="00C87245">
        <w:rPr>
          <w:rFonts w:ascii="Nirmala UI" w:hAnsi="Nirmala UI" w:cs="Nirmala UI"/>
          <w:szCs w:val="20"/>
        </w:rPr>
        <w:t xml:space="preserve">Para </w:t>
      </w:r>
      <w:r w:rsidR="00C87245" w:rsidRPr="00C87245">
        <w:rPr>
          <w:rFonts w:ascii="Nirmala UI" w:hAnsi="Nirmala UI" w:cs="Nirmala UI"/>
          <w:szCs w:val="20"/>
        </w:rPr>
        <w:t>iniciar</w:t>
      </w:r>
      <w:r w:rsidRPr="00C87245">
        <w:rPr>
          <w:rFonts w:ascii="Nirmala UI" w:hAnsi="Nirmala UI" w:cs="Nirmala UI"/>
          <w:szCs w:val="20"/>
        </w:rPr>
        <w:t xml:space="preserve"> el </w:t>
      </w:r>
      <w:r w:rsidRPr="00C87245">
        <w:rPr>
          <w:rFonts w:ascii="Nirmala UI" w:hAnsi="Nirmala UI" w:cs="Nirmala UI"/>
          <w:b/>
          <w:bCs/>
          <w:szCs w:val="20"/>
        </w:rPr>
        <w:t>envenenamiento por ARP</w:t>
      </w:r>
      <w:r w:rsidRPr="00C87245">
        <w:rPr>
          <w:rFonts w:ascii="Nirmala UI" w:hAnsi="Nirmala UI" w:cs="Nirmala UI"/>
          <w:szCs w:val="20"/>
        </w:rPr>
        <w:t xml:space="preserve">, clicaremos sobre la </w:t>
      </w:r>
      <w:r w:rsidRPr="00C87245">
        <w:rPr>
          <w:rFonts w:ascii="Nirmala UI" w:hAnsi="Nirmala UI" w:cs="Nirmala UI"/>
          <w:b/>
          <w:bCs/>
          <w:szCs w:val="20"/>
        </w:rPr>
        <w:t>bola del mundo</w:t>
      </w:r>
      <w:r w:rsidRPr="00C87245">
        <w:rPr>
          <w:rFonts w:ascii="Nirmala UI" w:hAnsi="Nirmala UI" w:cs="Nirmala UI"/>
          <w:szCs w:val="20"/>
        </w:rPr>
        <w:t xml:space="preserve"> que se encuentra en la parte superior derecha y </w:t>
      </w:r>
      <w:r w:rsidRPr="00C87245">
        <w:rPr>
          <w:rFonts w:ascii="Nirmala UI" w:hAnsi="Nirmala UI" w:cs="Nirmala UI"/>
          <w:b/>
          <w:bCs/>
          <w:szCs w:val="20"/>
        </w:rPr>
        <w:t>ARP poisoning…:</w:t>
      </w:r>
    </w:p>
    <w:p w14:paraId="7823FCBD" w14:textId="325E72FD" w:rsidR="004B0AE4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 w:rsidRPr="00417B07">
        <w:rPr>
          <w:noProof/>
        </w:rPr>
        <w:drawing>
          <wp:anchor distT="0" distB="0" distL="114300" distR="114300" simplePos="0" relativeHeight="251781632" behindDoc="0" locked="0" layoutInCell="1" allowOverlap="1" wp14:anchorId="6AC53CA5" wp14:editId="50BFA1E6">
            <wp:simplePos x="0" y="0"/>
            <wp:positionH relativeFrom="column">
              <wp:posOffset>2013419</wp:posOffset>
            </wp:positionH>
            <wp:positionV relativeFrom="paragraph">
              <wp:posOffset>389421</wp:posOffset>
            </wp:positionV>
            <wp:extent cx="3982006" cy="1476581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7B07">
        <w:rPr>
          <w:noProof/>
        </w:rPr>
        <w:drawing>
          <wp:anchor distT="0" distB="0" distL="114300" distR="114300" simplePos="0" relativeHeight="251780608" behindDoc="0" locked="0" layoutInCell="1" allowOverlap="1" wp14:anchorId="5B832661" wp14:editId="3EE12B63">
            <wp:simplePos x="0" y="0"/>
            <wp:positionH relativeFrom="margin">
              <wp:posOffset>589777</wp:posOffset>
            </wp:positionH>
            <wp:positionV relativeFrom="paragraph">
              <wp:posOffset>301460</wp:posOffset>
            </wp:positionV>
            <wp:extent cx="1041400" cy="1621790"/>
            <wp:effectExtent l="0" t="0" r="6350" b="0"/>
            <wp:wrapTopAndBottom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90F2E" w14:textId="1C98DB6A" w:rsidR="004B0AE4" w:rsidRPr="004B0AE4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</w:p>
    <w:p w14:paraId="2712FD6D" w14:textId="2B07B83D" w:rsidR="004B0AE4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Le daremos a </w:t>
      </w:r>
      <w:r w:rsidRPr="00C87245">
        <w:rPr>
          <w:rFonts w:ascii="Nirmala UI" w:hAnsi="Nirmala UI" w:cs="Nirmala UI"/>
          <w:b/>
          <w:bCs/>
          <w:szCs w:val="20"/>
        </w:rPr>
        <w:t>OK</w:t>
      </w:r>
      <w:r>
        <w:rPr>
          <w:rFonts w:ascii="Nirmala UI" w:hAnsi="Nirmala UI" w:cs="Nirmala UI"/>
          <w:szCs w:val="20"/>
        </w:rPr>
        <w:t xml:space="preserve"> para que empiece el envenenamiento.</w:t>
      </w:r>
    </w:p>
    <w:p w14:paraId="1EF9651A" w14:textId="62B01912" w:rsidR="008322B0" w:rsidRPr="008322B0" w:rsidRDefault="008322B0" w:rsidP="008322B0"/>
    <w:p w14:paraId="79955102" w14:textId="0D6F33D7" w:rsidR="00E30260" w:rsidRPr="0085711A" w:rsidRDefault="004B0AE4" w:rsidP="00E302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Iniciaremos sesión desde el Target 2 seleccionado:</w:t>
      </w:r>
    </w:p>
    <w:p w14:paraId="65DDFB9E" w14:textId="77777777" w:rsidR="004B0AE4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</w:p>
    <w:p w14:paraId="141D82C9" w14:textId="1BAC0E32" w:rsidR="004B0AE4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Nos tenemos que ir a una página de inicio de sesión con </w:t>
      </w:r>
      <w:r w:rsidRPr="00C87245">
        <w:rPr>
          <w:rFonts w:ascii="Nirmala UI" w:hAnsi="Nirmala UI" w:cs="Nirmala UI"/>
          <w:b/>
          <w:bCs/>
          <w:szCs w:val="20"/>
        </w:rPr>
        <w:t>protocolo HTTP</w:t>
      </w:r>
      <w:r>
        <w:rPr>
          <w:rFonts w:ascii="Nirmala UI" w:hAnsi="Nirmala UI" w:cs="Nirmala UI"/>
          <w:szCs w:val="20"/>
        </w:rPr>
        <w:t>:</w:t>
      </w:r>
    </w:p>
    <w:p w14:paraId="1348EB33" w14:textId="08C6B9A1" w:rsidR="00092E70" w:rsidRDefault="004B0AE4" w:rsidP="00092E70">
      <w:r w:rsidRPr="00417B07">
        <w:rPr>
          <w:noProof/>
        </w:rPr>
        <w:drawing>
          <wp:anchor distT="0" distB="0" distL="114300" distR="114300" simplePos="0" relativeHeight="251782656" behindDoc="0" locked="0" layoutInCell="1" allowOverlap="1" wp14:anchorId="64B3C4D5" wp14:editId="4ACBFA21">
            <wp:simplePos x="0" y="0"/>
            <wp:positionH relativeFrom="margin">
              <wp:align>center</wp:align>
            </wp:positionH>
            <wp:positionV relativeFrom="paragraph">
              <wp:posOffset>325258</wp:posOffset>
            </wp:positionV>
            <wp:extent cx="2512714" cy="3005593"/>
            <wp:effectExtent l="0" t="0" r="1905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714" cy="3005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17947" w14:textId="5A3646A5" w:rsidR="00374968" w:rsidRDefault="00374968" w:rsidP="0085711A">
      <w:pPr>
        <w:jc w:val="both"/>
        <w:rPr>
          <w:rFonts w:ascii="Nirmala UI" w:hAnsi="Nirmala UI" w:cs="Nirmala UI"/>
          <w:bCs/>
          <w:szCs w:val="20"/>
        </w:rPr>
      </w:pPr>
    </w:p>
    <w:p w14:paraId="03DBDE61" w14:textId="77777777" w:rsidR="004B0AE4" w:rsidRPr="0085711A" w:rsidRDefault="004B0AE4" w:rsidP="0085711A">
      <w:pPr>
        <w:jc w:val="both"/>
        <w:rPr>
          <w:rFonts w:ascii="Nirmala UI" w:hAnsi="Nirmala UI" w:cs="Nirmala UI"/>
          <w:bCs/>
          <w:szCs w:val="20"/>
        </w:rPr>
      </w:pPr>
    </w:p>
    <w:p w14:paraId="18F6F26F" w14:textId="25833161" w:rsidR="00374968" w:rsidRDefault="00374968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50A2F67" w14:textId="77777777" w:rsidR="00C87245" w:rsidRDefault="00C87245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54402567" w14:textId="76690CD3" w:rsidR="007D259E" w:rsidRPr="0085711A" w:rsidRDefault="004B0AE4" w:rsidP="004B0AE4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>Comprobaremos Ettercap para ver si nos aparece la información de inicio de sesión:</w:t>
      </w:r>
    </w:p>
    <w:p w14:paraId="518E4E32" w14:textId="50E1E9D9" w:rsidR="007D259E" w:rsidRDefault="007D259E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6CC64611" w14:textId="3046FEB4" w:rsidR="00944C54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Como podremos observar, en la parte inferior</w:t>
      </w:r>
      <w:r w:rsidR="00944C54">
        <w:rPr>
          <w:rFonts w:ascii="Nirmala UI" w:hAnsi="Nirmala UI" w:cs="Nirmala UI"/>
          <w:szCs w:val="20"/>
        </w:rPr>
        <w:t xml:space="preserve"> de </w:t>
      </w:r>
      <w:r w:rsidR="00944C54" w:rsidRPr="00C87245">
        <w:rPr>
          <w:rFonts w:ascii="Nirmala UI" w:hAnsi="Nirmala UI" w:cs="Nirmala UI"/>
          <w:b/>
          <w:bCs/>
          <w:szCs w:val="20"/>
        </w:rPr>
        <w:t>Ettercap</w:t>
      </w:r>
      <w:r>
        <w:rPr>
          <w:rFonts w:ascii="Nirmala UI" w:hAnsi="Nirmala UI" w:cs="Nirmala UI"/>
          <w:szCs w:val="20"/>
        </w:rPr>
        <w:t xml:space="preserve"> nos aparecerá</w:t>
      </w:r>
      <w:r w:rsidR="00944C54">
        <w:rPr>
          <w:rFonts w:ascii="Nirmala UI" w:hAnsi="Nirmala UI" w:cs="Nirmala UI"/>
          <w:szCs w:val="20"/>
        </w:rPr>
        <w:t xml:space="preserve"> toda la </w:t>
      </w:r>
      <w:r w:rsidR="00944C54" w:rsidRPr="00C87245">
        <w:rPr>
          <w:rFonts w:ascii="Nirmala UI" w:hAnsi="Nirmala UI" w:cs="Nirmala UI"/>
          <w:b/>
          <w:bCs/>
          <w:szCs w:val="20"/>
        </w:rPr>
        <w:t>información de inicio de sesión</w:t>
      </w:r>
      <w:r w:rsidR="00944C54">
        <w:rPr>
          <w:rFonts w:ascii="Nirmala UI" w:hAnsi="Nirmala UI" w:cs="Nirmala UI"/>
          <w:szCs w:val="20"/>
        </w:rPr>
        <w:t>:</w:t>
      </w:r>
    </w:p>
    <w:p w14:paraId="3D694083" w14:textId="32D64058" w:rsidR="00944C54" w:rsidRDefault="00944C5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606F3760" wp14:editId="060502A9">
                <wp:simplePos x="0" y="0"/>
                <wp:positionH relativeFrom="column">
                  <wp:posOffset>1926202</wp:posOffset>
                </wp:positionH>
                <wp:positionV relativeFrom="paragraph">
                  <wp:posOffset>2581744</wp:posOffset>
                </wp:positionV>
                <wp:extent cx="1248355" cy="0"/>
                <wp:effectExtent l="0" t="0" r="0" b="0"/>
                <wp:wrapNone/>
                <wp:docPr id="196" name="Conector rec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3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84CB3" id="Conector recto 196" o:spid="_x0000_s1026" style="position:absolute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65pt,203.3pt" to="249.95pt,2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" strokecolor="red" strokeweight="1pt"/>
            </w:pict>
          </mc:Fallback>
        </mc:AlternateContent>
      </w:r>
      <w:r w:rsidRPr="00417B07">
        <w:rPr>
          <w:noProof/>
        </w:rPr>
        <w:drawing>
          <wp:anchor distT="0" distB="0" distL="114300" distR="114300" simplePos="0" relativeHeight="251783680" behindDoc="0" locked="0" layoutInCell="1" allowOverlap="1" wp14:anchorId="7351CE16" wp14:editId="5E0D2AB0">
            <wp:simplePos x="0" y="0"/>
            <wp:positionH relativeFrom="margin">
              <wp:align>center</wp:align>
            </wp:positionH>
            <wp:positionV relativeFrom="paragraph">
              <wp:posOffset>259494</wp:posOffset>
            </wp:positionV>
            <wp:extent cx="4611370" cy="2696210"/>
            <wp:effectExtent l="0" t="0" r="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4347D" w14:textId="638DF6E2" w:rsidR="004B0AE4" w:rsidRDefault="004B0AE4" w:rsidP="004B0AE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 </w:t>
      </w:r>
    </w:p>
    <w:p w14:paraId="00D6BE5D" w14:textId="49519CD3" w:rsidR="00D77145" w:rsidRDefault="00D77145" w:rsidP="00BA058D">
      <w:pPr>
        <w:jc w:val="both"/>
        <w:rPr>
          <w:rFonts w:ascii="Nirmala UI" w:hAnsi="Nirmala UI" w:cs="Nirmala UI"/>
          <w:bCs/>
          <w:szCs w:val="20"/>
        </w:rPr>
      </w:pPr>
    </w:p>
    <w:p w14:paraId="4EB2159A" w14:textId="439841B3" w:rsidR="00E30260" w:rsidRDefault="00944C54" w:rsidP="00E302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Comprobar la información de inicio de sesión desde Wireshark:</w:t>
      </w:r>
    </w:p>
    <w:p w14:paraId="431D5568" w14:textId="77777777" w:rsidR="00944C54" w:rsidRPr="00944C54" w:rsidRDefault="00944C54" w:rsidP="00944C54"/>
    <w:p w14:paraId="4D575C29" w14:textId="3B7710DF" w:rsidR="00944C54" w:rsidRDefault="00944C54" w:rsidP="00944C5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También podemos comprobar las credenciales de inicio de sesión desde </w:t>
      </w:r>
      <w:r w:rsidRPr="00C87245">
        <w:rPr>
          <w:rFonts w:ascii="Nirmala UI" w:hAnsi="Nirmala UI" w:cs="Nirmala UI"/>
          <w:b/>
          <w:bCs/>
          <w:szCs w:val="20"/>
        </w:rPr>
        <w:t xml:space="preserve">Wireshark </w:t>
      </w:r>
      <w:r>
        <w:rPr>
          <w:rFonts w:ascii="Nirmala UI" w:hAnsi="Nirmala UI" w:cs="Nirmala UI"/>
          <w:szCs w:val="20"/>
        </w:rPr>
        <w:t xml:space="preserve">de la misma manera que con </w:t>
      </w:r>
      <w:r w:rsidRPr="00C87245">
        <w:rPr>
          <w:rFonts w:ascii="Nirmala UI" w:hAnsi="Nirmala UI" w:cs="Nirmala UI"/>
          <w:b/>
          <w:bCs/>
          <w:szCs w:val="20"/>
        </w:rPr>
        <w:t>Ettercap</w:t>
      </w:r>
      <w:r>
        <w:rPr>
          <w:rFonts w:ascii="Nirmala UI" w:hAnsi="Nirmala UI" w:cs="Nirmala UI"/>
          <w:szCs w:val="20"/>
        </w:rPr>
        <w:t>.</w:t>
      </w:r>
    </w:p>
    <w:p w14:paraId="61CF17C6" w14:textId="3A36DD24" w:rsidR="00944C54" w:rsidRDefault="00944C54" w:rsidP="00944C5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Para eso iniciaremos </w:t>
      </w:r>
      <w:r w:rsidRPr="00C87245">
        <w:rPr>
          <w:rFonts w:ascii="Nirmala UI" w:hAnsi="Nirmala UI" w:cs="Nirmala UI"/>
          <w:b/>
          <w:bCs/>
          <w:szCs w:val="20"/>
        </w:rPr>
        <w:t>Wireshark</w:t>
      </w:r>
      <w:r>
        <w:rPr>
          <w:rFonts w:ascii="Nirmala UI" w:hAnsi="Nirmala UI" w:cs="Nirmala UI"/>
          <w:szCs w:val="20"/>
        </w:rPr>
        <w:t xml:space="preserve">, seleccionaremos nuestra </w:t>
      </w:r>
      <w:r w:rsidRPr="00C87245">
        <w:rPr>
          <w:rFonts w:ascii="Nirmala UI" w:hAnsi="Nirmala UI" w:cs="Nirmala UI"/>
          <w:b/>
          <w:bCs/>
          <w:szCs w:val="20"/>
        </w:rPr>
        <w:t>tarjeta de red</w:t>
      </w:r>
      <w:r>
        <w:rPr>
          <w:rFonts w:ascii="Nirmala UI" w:hAnsi="Nirmala UI" w:cs="Nirmala UI"/>
          <w:szCs w:val="20"/>
        </w:rPr>
        <w:t xml:space="preserve"> y aplicaremos el </w:t>
      </w:r>
      <w:r w:rsidRPr="00C87245">
        <w:rPr>
          <w:rFonts w:ascii="Nirmala UI" w:hAnsi="Nirmala UI" w:cs="Nirmala UI"/>
          <w:b/>
          <w:bCs/>
          <w:szCs w:val="20"/>
        </w:rPr>
        <w:t>filtro de búsqueda sobre http</w:t>
      </w:r>
      <w:r>
        <w:rPr>
          <w:rFonts w:ascii="Nirmala UI" w:hAnsi="Nirmala UI" w:cs="Nirmala UI"/>
          <w:szCs w:val="20"/>
        </w:rPr>
        <w:t>:</w:t>
      </w:r>
    </w:p>
    <w:p w14:paraId="6D9983BA" w14:textId="703CD252" w:rsidR="00CF377B" w:rsidRPr="00CF377B" w:rsidRDefault="00944C54" w:rsidP="00CF377B">
      <w:r w:rsidRPr="00417B07">
        <w:rPr>
          <w:noProof/>
        </w:rPr>
        <w:drawing>
          <wp:anchor distT="0" distB="0" distL="114300" distR="114300" simplePos="0" relativeHeight="251785728" behindDoc="0" locked="0" layoutInCell="1" allowOverlap="1" wp14:anchorId="1F47BD60" wp14:editId="685D8DEC">
            <wp:simplePos x="0" y="0"/>
            <wp:positionH relativeFrom="margin">
              <wp:align>center</wp:align>
            </wp:positionH>
            <wp:positionV relativeFrom="paragraph">
              <wp:posOffset>328765</wp:posOffset>
            </wp:positionV>
            <wp:extent cx="3593990" cy="2169712"/>
            <wp:effectExtent l="0" t="0" r="6985" b="254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17"/>
                    <a:stretch/>
                  </pic:blipFill>
                  <pic:spPr bwMode="auto">
                    <a:xfrm>
                      <a:off x="0" y="0"/>
                      <a:ext cx="3593990" cy="216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EF1741" w14:textId="77777777" w:rsidR="00944C54" w:rsidRDefault="00944C54" w:rsidP="00CF377B">
      <w:pPr>
        <w:pStyle w:val="Prrafodelista"/>
        <w:ind w:left="720"/>
        <w:jc w:val="both"/>
      </w:pPr>
    </w:p>
    <w:p w14:paraId="34F09C40" w14:textId="4F66955A" w:rsidR="001A0081" w:rsidRDefault="00944C54" w:rsidP="00944C54">
      <w:pPr>
        <w:pStyle w:val="Prrafodelista"/>
        <w:tabs>
          <w:tab w:val="left" w:pos="3030"/>
        </w:tabs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ab/>
      </w:r>
    </w:p>
    <w:p w14:paraId="2D7C7CEE" w14:textId="18F06579" w:rsidR="00944C54" w:rsidRDefault="00944C54" w:rsidP="00944C54">
      <w:pPr>
        <w:pStyle w:val="Prrafodelista"/>
        <w:tabs>
          <w:tab w:val="left" w:pos="3030"/>
        </w:tabs>
        <w:ind w:left="720"/>
        <w:jc w:val="both"/>
        <w:rPr>
          <w:rFonts w:ascii="Nirmala UI" w:hAnsi="Nirmala UI" w:cs="Nirmala UI"/>
          <w:bCs/>
          <w:szCs w:val="20"/>
        </w:rPr>
      </w:pPr>
    </w:p>
    <w:p w14:paraId="1CDD489F" w14:textId="3FEE923F" w:rsidR="00944C54" w:rsidRDefault="00944C54" w:rsidP="00944C54">
      <w:pPr>
        <w:pStyle w:val="Prrafodelista"/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lastRenderedPageBreak/>
        <w:t xml:space="preserve">Podemos observar </w:t>
      </w:r>
      <w:r w:rsidR="00C87245">
        <w:rPr>
          <w:rFonts w:ascii="Nirmala UI" w:hAnsi="Nirmala UI" w:cs="Nirmala UI"/>
          <w:szCs w:val="20"/>
        </w:rPr>
        <w:t>que,</w:t>
      </w:r>
      <w:r>
        <w:rPr>
          <w:rFonts w:ascii="Nirmala UI" w:hAnsi="Nirmala UI" w:cs="Nirmala UI"/>
          <w:szCs w:val="20"/>
        </w:rPr>
        <w:t xml:space="preserve"> al aplicar el filtro, nos aparecerá un paquete proveniente del </w:t>
      </w:r>
      <w:r w:rsidRPr="00C87245">
        <w:rPr>
          <w:rFonts w:ascii="Nirmala UI" w:hAnsi="Nirmala UI" w:cs="Nirmala UI"/>
          <w:b/>
          <w:bCs/>
          <w:szCs w:val="20"/>
        </w:rPr>
        <w:t>target 2</w:t>
      </w:r>
      <w:r>
        <w:rPr>
          <w:rFonts w:ascii="Nirmala UI" w:hAnsi="Nirmala UI" w:cs="Nirmala UI"/>
          <w:szCs w:val="20"/>
        </w:rPr>
        <w:t>:</w:t>
      </w:r>
    </w:p>
    <w:p w14:paraId="597193FE" w14:textId="75476A96" w:rsidR="00944C54" w:rsidRDefault="00944C54" w:rsidP="00944C54">
      <w:pPr>
        <w:pStyle w:val="Prrafodelista"/>
        <w:tabs>
          <w:tab w:val="left" w:pos="3030"/>
        </w:tabs>
        <w:ind w:left="720"/>
        <w:jc w:val="both"/>
        <w:rPr>
          <w:rFonts w:ascii="Nirmala UI" w:hAnsi="Nirmala UI" w:cs="Nirmala UI"/>
          <w:bCs/>
          <w:szCs w:val="20"/>
        </w:rPr>
      </w:pPr>
    </w:p>
    <w:p w14:paraId="4FD0EB3C" w14:textId="77777777" w:rsidR="00944C54" w:rsidRDefault="00944C54" w:rsidP="00944C54">
      <w:pPr>
        <w:pStyle w:val="Prrafodelista"/>
        <w:tabs>
          <w:tab w:val="left" w:pos="3030"/>
        </w:tabs>
        <w:ind w:left="720"/>
        <w:jc w:val="both"/>
        <w:rPr>
          <w:rFonts w:ascii="Nirmala UI" w:hAnsi="Nirmala UI" w:cs="Nirmala UI"/>
          <w:bCs/>
          <w:szCs w:val="20"/>
        </w:rPr>
      </w:pPr>
    </w:p>
    <w:p w14:paraId="50D35491" w14:textId="566027E0" w:rsidR="00944C54" w:rsidRDefault="00944C54" w:rsidP="00944C54">
      <w:pPr>
        <w:pStyle w:val="Prrafodelista"/>
        <w:tabs>
          <w:tab w:val="left" w:pos="3030"/>
        </w:tabs>
        <w:ind w:left="720"/>
        <w:jc w:val="both"/>
        <w:rPr>
          <w:rFonts w:ascii="Nirmala UI" w:hAnsi="Nirmala UI" w:cs="Nirmala UI"/>
          <w:bCs/>
          <w:szCs w:val="20"/>
        </w:rPr>
      </w:pPr>
      <w:r w:rsidRPr="00417B07">
        <w:rPr>
          <w:noProof/>
        </w:rPr>
        <w:drawing>
          <wp:inline distT="0" distB="0" distL="0" distR="0" wp14:anchorId="41E6971D" wp14:editId="46400C1A">
            <wp:extent cx="5400040" cy="37566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060D" w14:textId="21C5388D" w:rsidR="00023807" w:rsidRDefault="00023807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617504B" w14:textId="0B3FC7D2" w:rsidR="00944C54" w:rsidRDefault="00944C54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Si hacemos click derecho sobre él, nos vamos a </w:t>
      </w:r>
      <w:r w:rsidRPr="00C87245">
        <w:rPr>
          <w:rFonts w:ascii="Nirmala UI" w:hAnsi="Nirmala UI" w:cs="Nirmala UI"/>
          <w:b/>
          <w:szCs w:val="20"/>
        </w:rPr>
        <w:t>seguir</w:t>
      </w:r>
      <w:r>
        <w:rPr>
          <w:rFonts w:ascii="Nirmala UI" w:hAnsi="Nirmala UI" w:cs="Nirmala UI"/>
          <w:bCs/>
          <w:szCs w:val="20"/>
        </w:rPr>
        <w:t xml:space="preserve"> y </w:t>
      </w:r>
      <w:r w:rsidRPr="00C87245">
        <w:rPr>
          <w:rFonts w:ascii="Nirmala UI" w:hAnsi="Nirmala UI" w:cs="Nirmala UI"/>
          <w:b/>
          <w:szCs w:val="20"/>
        </w:rPr>
        <w:t>flujo TCP</w:t>
      </w:r>
      <w:r>
        <w:rPr>
          <w:rFonts w:ascii="Nirmala UI" w:hAnsi="Nirmala UI" w:cs="Nirmala UI"/>
          <w:bCs/>
          <w:szCs w:val="20"/>
        </w:rPr>
        <w:t xml:space="preserve">, nos aparecerá la misma información que en </w:t>
      </w:r>
      <w:r w:rsidRPr="00C87245">
        <w:rPr>
          <w:rFonts w:ascii="Nirmala UI" w:hAnsi="Nirmala UI" w:cs="Nirmala UI"/>
          <w:b/>
          <w:szCs w:val="20"/>
        </w:rPr>
        <w:t>Ettercap</w:t>
      </w:r>
      <w:r>
        <w:rPr>
          <w:rFonts w:ascii="Nirmala UI" w:hAnsi="Nirmala UI" w:cs="Nirmala UI"/>
          <w:bCs/>
          <w:szCs w:val="20"/>
        </w:rPr>
        <w:t>:</w:t>
      </w:r>
    </w:p>
    <w:p w14:paraId="28E17FC2" w14:textId="6DEEFF5A" w:rsidR="00944C54" w:rsidRDefault="00944C54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4C723A6" w14:textId="2D607D24" w:rsidR="00944C54" w:rsidRDefault="00944C54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69AD96D5" wp14:editId="78D33AFA">
                <wp:simplePos x="0" y="0"/>
                <wp:positionH relativeFrom="column">
                  <wp:posOffset>3770906</wp:posOffset>
                </wp:positionH>
                <wp:positionV relativeFrom="paragraph">
                  <wp:posOffset>1902708</wp:posOffset>
                </wp:positionV>
                <wp:extent cx="1963972" cy="15903"/>
                <wp:effectExtent l="0" t="0" r="36830" b="22225"/>
                <wp:wrapNone/>
                <wp:docPr id="197" name="Conector rec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3972" cy="1590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87C56" id="Conector recto 197" o:spid="_x0000_s1026" style="position:absolute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9pt,149.8pt" to="451.55pt,1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" strokecolor="red" strokeweight="1pt"/>
            </w:pict>
          </mc:Fallback>
        </mc:AlternateContent>
      </w:r>
      <w:r w:rsidRPr="00417B07">
        <w:rPr>
          <w:noProof/>
        </w:rPr>
        <w:drawing>
          <wp:inline distT="0" distB="0" distL="0" distR="0" wp14:anchorId="27F530DD" wp14:editId="04604FDA">
            <wp:extent cx="5400040" cy="28651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2D7F" w14:textId="5A8A7637" w:rsidR="00944C54" w:rsidRDefault="00944C54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CE5FD51" w14:textId="7C9C6D0D" w:rsidR="00944C54" w:rsidRDefault="00944C54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8107DEB" w14:textId="77777777" w:rsidR="00944C54" w:rsidRPr="00733858" w:rsidRDefault="00944C54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2E3EE01" w14:textId="616D32D2" w:rsidR="005C3D46" w:rsidRDefault="005C3D46" w:rsidP="005C3D46"/>
    <w:p w14:paraId="0E85BB1C" w14:textId="51304D0C" w:rsidR="00944C54" w:rsidRDefault="00C87245" w:rsidP="00944C5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lastRenderedPageBreak/>
        <w:t>N</w:t>
      </w:r>
      <w:r w:rsidR="00944C54">
        <w:rPr>
          <w:rFonts w:ascii="Nirmala UI" w:hAnsi="Nirmala UI" w:cs="Nirmala UI"/>
          <w:bCs/>
          <w:szCs w:val="20"/>
        </w:rPr>
        <w:t xml:space="preserve">os aparecerá la misma información que en </w:t>
      </w:r>
      <w:r w:rsidR="00944C54" w:rsidRPr="00C87245">
        <w:rPr>
          <w:rFonts w:ascii="Nirmala UI" w:hAnsi="Nirmala UI" w:cs="Nirmala UI"/>
          <w:b/>
          <w:szCs w:val="20"/>
        </w:rPr>
        <w:t>Ettercap</w:t>
      </w:r>
      <w:r w:rsidR="00944C54">
        <w:rPr>
          <w:rFonts w:ascii="Nirmala UI" w:hAnsi="Nirmala UI" w:cs="Nirmala UI"/>
          <w:bCs/>
          <w:szCs w:val="20"/>
        </w:rPr>
        <w:t xml:space="preserve">, </w:t>
      </w:r>
      <w:r>
        <w:rPr>
          <w:rFonts w:ascii="Nirmala UI" w:hAnsi="Nirmala UI" w:cs="Nirmala UI"/>
          <w:bCs/>
          <w:szCs w:val="20"/>
        </w:rPr>
        <w:t xml:space="preserve">para localizar </w:t>
      </w:r>
      <w:r w:rsidR="00944C54">
        <w:rPr>
          <w:rFonts w:ascii="Nirmala UI" w:hAnsi="Nirmala UI" w:cs="Nirmala UI"/>
          <w:bCs/>
          <w:szCs w:val="20"/>
        </w:rPr>
        <w:t>las credenciales</w:t>
      </w:r>
      <w:r>
        <w:rPr>
          <w:rFonts w:ascii="Nirmala UI" w:hAnsi="Nirmala UI" w:cs="Nirmala UI"/>
          <w:bCs/>
          <w:szCs w:val="20"/>
        </w:rPr>
        <w:t xml:space="preserve"> buscaremos</w:t>
      </w:r>
      <w:r w:rsidR="00944C54">
        <w:rPr>
          <w:rFonts w:ascii="Nirmala UI" w:hAnsi="Nirmala UI" w:cs="Nirmala UI"/>
          <w:bCs/>
          <w:szCs w:val="20"/>
        </w:rPr>
        <w:t xml:space="preserve"> </w:t>
      </w:r>
      <w:r w:rsidR="00944C54" w:rsidRPr="00C87245">
        <w:rPr>
          <w:rFonts w:ascii="Nirmala UI" w:hAnsi="Nirmala UI" w:cs="Nirmala UI"/>
          <w:b/>
          <w:szCs w:val="20"/>
        </w:rPr>
        <w:t>log</w:t>
      </w:r>
      <w:r w:rsidR="00944C54">
        <w:rPr>
          <w:rFonts w:ascii="Nirmala UI" w:hAnsi="Nirmala UI" w:cs="Nirmala UI"/>
          <w:bCs/>
          <w:szCs w:val="20"/>
        </w:rPr>
        <w:t xml:space="preserve"> y </w:t>
      </w:r>
      <w:r w:rsidR="00944C54" w:rsidRPr="00C87245">
        <w:rPr>
          <w:rFonts w:ascii="Nirmala UI" w:hAnsi="Nirmala UI" w:cs="Nirmala UI"/>
          <w:b/>
          <w:szCs w:val="20"/>
        </w:rPr>
        <w:t>pwd</w:t>
      </w:r>
      <w:r w:rsidR="00944C54">
        <w:rPr>
          <w:rFonts w:ascii="Nirmala UI" w:hAnsi="Nirmala UI" w:cs="Nirmala UI"/>
          <w:bCs/>
          <w:szCs w:val="20"/>
        </w:rPr>
        <w:t>:</w:t>
      </w:r>
    </w:p>
    <w:p w14:paraId="2B70FD43" w14:textId="28B0AC36" w:rsidR="00944C54" w:rsidRDefault="00944C54" w:rsidP="00944C5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CCB684A" w14:textId="27773F90" w:rsidR="00944C54" w:rsidRDefault="00944C54" w:rsidP="00944C5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24CE3DAC" wp14:editId="134C760B">
                <wp:simplePos x="0" y="0"/>
                <wp:positionH relativeFrom="column">
                  <wp:posOffset>605845</wp:posOffset>
                </wp:positionH>
                <wp:positionV relativeFrom="paragraph">
                  <wp:posOffset>2299335</wp:posOffset>
                </wp:positionV>
                <wp:extent cx="1812897" cy="174929"/>
                <wp:effectExtent l="0" t="0" r="16510" b="15875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897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B487C" id="Rectángulo 198" o:spid="_x0000_s1026" style="position:absolute;margin-left:47.7pt;margin-top:181.05pt;width:142.75pt;height:13.75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" filled="f" strokecolor="#00b050" strokeweight="2pt"/>
            </w:pict>
          </mc:Fallback>
        </mc:AlternateContent>
      </w:r>
      <w:r w:rsidRPr="00417B07">
        <w:rPr>
          <w:noProof/>
        </w:rPr>
        <w:drawing>
          <wp:inline distT="0" distB="0" distL="0" distR="0" wp14:anchorId="5BAD5448" wp14:editId="238728E5">
            <wp:extent cx="5400040" cy="40055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92E8" w14:textId="77777777" w:rsidR="00944C54" w:rsidRPr="005C3D46" w:rsidRDefault="00944C54" w:rsidP="005C3D46"/>
    <w:p w14:paraId="15D1E059" w14:textId="097526D7" w:rsidR="00740689" w:rsidRPr="00740689" w:rsidRDefault="00740689" w:rsidP="00740689">
      <w:pPr>
        <w:ind w:firstLine="720"/>
        <w:rPr>
          <w:rFonts w:ascii="Nirmala UI" w:hAnsi="Nirmala UI" w:cs="Nirmala UI"/>
          <w:sz w:val="24"/>
          <w:szCs w:val="20"/>
        </w:rPr>
      </w:pPr>
    </w:p>
    <w:sectPr w:rsidR="00740689" w:rsidRPr="00740689" w:rsidSect="00CC4D15">
      <w:headerReference w:type="default" r:id="rId27"/>
      <w:footerReference w:type="default" r:id="rId28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E4F22" w14:textId="77777777" w:rsidR="00CF1C6B" w:rsidRDefault="00CF1C6B">
      <w:r>
        <w:separator/>
      </w:r>
    </w:p>
    <w:p w14:paraId="2D4E8A25" w14:textId="77777777" w:rsidR="00CF1C6B" w:rsidRDefault="00CF1C6B"/>
  </w:endnote>
  <w:endnote w:type="continuationSeparator" w:id="0">
    <w:p w14:paraId="2BCD1AD2" w14:textId="77777777" w:rsidR="00CF1C6B" w:rsidRDefault="00CF1C6B">
      <w:r>
        <w:continuationSeparator/>
      </w:r>
    </w:p>
    <w:p w14:paraId="768AA45B" w14:textId="77777777" w:rsidR="00CF1C6B" w:rsidRDefault="00CF1C6B"/>
  </w:endnote>
  <w:endnote w:type="continuationNotice" w:id="1">
    <w:p w14:paraId="3094864B" w14:textId="77777777" w:rsidR="00CF1C6B" w:rsidRDefault="00CF1C6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0D60D57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F5C7B0C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" fillcolor="#393737 [81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22DB2" w:rsidRDefault="00394BB1">
                          <w:pPr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</w:pPr>
                          <w:r w:rsidRPr="00322DB2"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22DB2" w:rsidRDefault="00394BB1">
                    <w:pPr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</w:pPr>
                    <w:r w:rsidRPr="00322DB2"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86A21" w14:textId="77777777" w:rsidR="00CF1C6B" w:rsidRDefault="00CF1C6B">
      <w:r>
        <w:separator/>
      </w:r>
    </w:p>
    <w:p w14:paraId="75AC47D5" w14:textId="77777777" w:rsidR="00CF1C6B" w:rsidRDefault="00CF1C6B"/>
  </w:footnote>
  <w:footnote w:type="continuationSeparator" w:id="0">
    <w:p w14:paraId="2EBE153A" w14:textId="77777777" w:rsidR="00CF1C6B" w:rsidRDefault="00CF1C6B">
      <w:r>
        <w:continuationSeparator/>
      </w:r>
    </w:p>
    <w:p w14:paraId="4D411056" w14:textId="77777777" w:rsidR="00CF1C6B" w:rsidRDefault="00CF1C6B"/>
  </w:footnote>
  <w:footnote w:type="continuationNotice" w:id="1">
    <w:p w14:paraId="6609D40D" w14:textId="77777777" w:rsidR="00CF1C6B" w:rsidRDefault="00CF1C6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D411F7" w14:paraId="364583D7" w14:textId="77777777" w:rsidTr="00322DB2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3B3838" w:themeColor="background2" w:themeShade="40"/>
            <w:right w:val="nil"/>
          </w:tcBorders>
        </w:tcPr>
        <w:p w14:paraId="6FD300A8" w14:textId="77777777" w:rsidR="00D077E9" w:rsidRPr="0071381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3B3838" w:themeColor="background2" w:themeShade="40"/>
              <w:sz w:val="20"/>
              <w:szCs w:val="16"/>
            </w:rPr>
          </w:pPr>
        </w:p>
        <w:p w14:paraId="0D5FFBA4" w14:textId="1434016F" w:rsidR="00370673" w:rsidRPr="00D411F7" w:rsidRDefault="00D411F7" w:rsidP="00370673">
          <w:pPr>
            <w:spacing w:before="60"/>
            <w:rPr>
              <w:rFonts w:ascii="Poppins" w:hAnsi="Poppins" w:cs="Poppins"/>
              <w:color w:val="3B3838" w:themeColor="background2" w:themeShade="40"/>
              <w:sz w:val="20"/>
              <w:szCs w:val="16"/>
              <w:lang w:val="en-US"/>
            </w:rPr>
          </w:pPr>
          <w:r w:rsidRPr="00D411F7">
            <w:rPr>
              <w:rFonts w:ascii="Poppins" w:hAnsi="Poppins" w:cs="Poppins"/>
              <w:color w:val="3B3838" w:themeColor="background2" w:themeShade="40"/>
              <w:sz w:val="20"/>
              <w:szCs w:val="16"/>
              <w:lang w:val="en-US"/>
            </w:rPr>
            <w:t xml:space="preserve">ATAQUE MAN IN THE MIDDLE MEDIANTE ARP                       </w:t>
          </w:r>
          <w:r>
            <w:rPr>
              <w:rFonts w:ascii="Poppins" w:hAnsi="Poppins" w:cs="Poppins"/>
              <w:color w:val="3B3838" w:themeColor="background2" w:themeShade="40"/>
              <w:sz w:val="20"/>
              <w:szCs w:val="16"/>
              <w:lang w:val="en-US"/>
            </w:rPr>
            <w:t xml:space="preserve"> </w:t>
          </w:r>
          <w:r w:rsidRPr="00D411F7">
            <w:rPr>
              <w:rFonts w:ascii="Poppins" w:hAnsi="Poppins" w:cs="Poppins"/>
              <w:color w:val="3B3838" w:themeColor="background2" w:themeShade="40"/>
              <w:sz w:val="20"/>
              <w:szCs w:val="16"/>
              <w:lang w:val="en-US"/>
            </w:rPr>
            <w:t xml:space="preserve">                                            </w:t>
          </w:r>
          <w:r>
            <w:rPr>
              <w:rFonts w:ascii="Poppins" w:hAnsi="Poppins" w:cs="Poppins"/>
              <w:color w:val="3B3838" w:themeColor="background2" w:themeShade="40"/>
              <w:sz w:val="20"/>
              <w:szCs w:val="16"/>
              <w:lang w:val="en-US"/>
            </w:rPr>
            <w:t>SEGURIDAD INFORMÁTICA</w:t>
          </w:r>
        </w:p>
      </w:tc>
    </w:tr>
  </w:tbl>
  <w:p w14:paraId="23DFB0F7" w14:textId="77777777" w:rsidR="00D077E9" w:rsidRPr="00D411F7" w:rsidRDefault="00D077E9" w:rsidP="00D077E9">
    <w:pPr>
      <w:pStyle w:val="Encabezado"/>
      <w:rPr>
        <w:noProof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53FC"/>
    <w:rsid w:val="00023807"/>
    <w:rsid w:val="0002482E"/>
    <w:rsid w:val="00044D7F"/>
    <w:rsid w:val="00050324"/>
    <w:rsid w:val="00050A42"/>
    <w:rsid w:val="00053E14"/>
    <w:rsid w:val="00062D19"/>
    <w:rsid w:val="00067046"/>
    <w:rsid w:val="0006720B"/>
    <w:rsid w:val="000747A0"/>
    <w:rsid w:val="0007650E"/>
    <w:rsid w:val="00082817"/>
    <w:rsid w:val="00092E70"/>
    <w:rsid w:val="00092EB6"/>
    <w:rsid w:val="000A0150"/>
    <w:rsid w:val="000A01E3"/>
    <w:rsid w:val="000A66C0"/>
    <w:rsid w:val="000A75AD"/>
    <w:rsid w:val="000B1809"/>
    <w:rsid w:val="000D790E"/>
    <w:rsid w:val="000E63C9"/>
    <w:rsid w:val="000F1E9E"/>
    <w:rsid w:val="00115B20"/>
    <w:rsid w:val="00130E9D"/>
    <w:rsid w:val="00150A6D"/>
    <w:rsid w:val="00160883"/>
    <w:rsid w:val="00185B35"/>
    <w:rsid w:val="00186B0A"/>
    <w:rsid w:val="001A0081"/>
    <w:rsid w:val="001A33C5"/>
    <w:rsid w:val="001B38E3"/>
    <w:rsid w:val="001B705D"/>
    <w:rsid w:val="001D45FD"/>
    <w:rsid w:val="001F2BC8"/>
    <w:rsid w:val="001F5F6B"/>
    <w:rsid w:val="0020257A"/>
    <w:rsid w:val="00207299"/>
    <w:rsid w:val="0021562A"/>
    <w:rsid w:val="00224617"/>
    <w:rsid w:val="00237CDF"/>
    <w:rsid w:val="00243EBC"/>
    <w:rsid w:val="00246A35"/>
    <w:rsid w:val="0026059D"/>
    <w:rsid w:val="002621C3"/>
    <w:rsid w:val="0027232F"/>
    <w:rsid w:val="00284348"/>
    <w:rsid w:val="00297AF8"/>
    <w:rsid w:val="002A0C9B"/>
    <w:rsid w:val="002A1580"/>
    <w:rsid w:val="002A4D68"/>
    <w:rsid w:val="002C2944"/>
    <w:rsid w:val="002D4714"/>
    <w:rsid w:val="002E0066"/>
    <w:rsid w:val="002E2057"/>
    <w:rsid w:val="002E45B3"/>
    <w:rsid w:val="002E7470"/>
    <w:rsid w:val="002F51F5"/>
    <w:rsid w:val="00301B0B"/>
    <w:rsid w:val="00305A97"/>
    <w:rsid w:val="00312137"/>
    <w:rsid w:val="00322DB2"/>
    <w:rsid w:val="00330359"/>
    <w:rsid w:val="00334060"/>
    <w:rsid w:val="003352A9"/>
    <w:rsid w:val="0033762F"/>
    <w:rsid w:val="00353310"/>
    <w:rsid w:val="00360494"/>
    <w:rsid w:val="0036129D"/>
    <w:rsid w:val="00362063"/>
    <w:rsid w:val="00366C7E"/>
    <w:rsid w:val="00370673"/>
    <w:rsid w:val="00371685"/>
    <w:rsid w:val="00374968"/>
    <w:rsid w:val="00384EA3"/>
    <w:rsid w:val="00390F30"/>
    <w:rsid w:val="003915B4"/>
    <w:rsid w:val="00392E1F"/>
    <w:rsid w:val="00394BB1"/>
    <w:rsid w:val="003A37EF"/>
    <w:rsid w:val="003A39A1"/>
    <w:rsid w:val="003A50BA"/>
    <w:rsid w:val="003A53A2"/>
    <w:rsid w:val="003B64C0"/>
    <w:rsid w:val="003C1798"/>
    <w:rsid w:val="003C2191"/>
    <w:rsid w:val="003C545B"/>
    <w:rsid w:val="003D3863"/>
    <w:rsid w:val="003F4299"/>
    <w:rsid w:val="004110DE"/>
    <w:rsid w:val="004115E0"/>
    <w:rsid w:val="0041768A"/>
    <w:rsid w:val="0044085A"/>
    <w:rsid w:val="0046765A"/>
    <w:rsid w:val="0048110D"/>
    <w:rsid w:val="004A325F"/>
    <w:rsid w:val="004A493B"/>
    <w:rsid w:val="004A779D"/>
    <w:rsid w:val="004B0AE4"/>
    <w:rsid w:val="004B21A5"/>
    <w:rsid w:val="004B5B56"/>
    <w:rsid w:val="004D2193"/>
    <w:rsid w:val="004D3662"/>
    <w:rsid w:val="004E32EC"/>
    <w:rsid w:val="004E5FEE"/>
    <w:rsid w:val="004E78D5"/>
    <w:rsid w:val="004F1B5F"/>
    <w:rsid w:val="004F54F4"/>
    <w:rsid w:val="004F68AB"/>
    <w:rsid w:val="005011E3"/>
    <w:rsid w:val="005037F0"/>
    <w:rsid w:val="00516A86"/>
    <w:rsid w:val="005275F6"/>
    <w:rsid w:val="00556441"/>
    <w:rsid w:val="005654DC"/>
    <w:rsid w:val="00570A79"/>
    <w:rsid w:val="00572102"/>
    <w:rsid w:val="00575A1B"/>
    <w:rsid w:val="0057729A"/>
    <w:rsid w:val="00595A18"/>
    <w:rsid w:val="005B097C"/>
    <w:rsid w:val="005C3B74"/>
    <w:rsid w:val="005C3D46"/>
    <w:rsid w:val="005C61AA"/>
    <w:rsid w:val="005D5AE0"/>
    <w:rsid w:val="005E274E"/>
    <w:rsid w:val="005F1BB0"/>
    <w:rsid w:val="005F34E9"/>
    <w:rsid w:val="005F69DD"/>
    <w:rsid w:val="005F6EF9"/>
    <w:rsid w:val="005F79B6"/>
    <w:rsid w:val="0061193B"/>
    <w:rsid w:val="00614CED"/>
    <w:rsid w:val="00643C07"/>
    <w:rsid w:val="00652416"/>
    <w:rsid w:val="006536B7"/>
    <w:rsid w:val="00654CDF"/>
    <w:rsid w:val="0065652C"/>
    <w:rsid w:val="00656C4D"/>
    <w:rsid w:val="00661424"/>
    <w:rsid w:val="006812BF"/>
    <w:rsid w:val="006829CB"/>
    <w:rsid w:val="0069529C"/>
    <w:rsid w:val="006B4CF4"/>
    <w:rsid w:val="006D19A9"/>
    <w:rsid w:val="006D2B61"/>
    <w:rsid w:val="006D3181"/>
    <w:rsid w:val="006E5716"/>
    <w:rsid w:val="00701E3F"/>
    <w:rsid w:val="007048D6"/>
    <w:rsid w:val="00704F0E"/>
    <w:rsid w:val="00713810"/>
    <w:rsid w:val="0072034D"/>
    <w:rsid w:val="00724DC6"/>
    <w:rsid w:val="00725004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9A9"/>
    <w:rsid w:val="00765B2A"/>
    <w:rsid w:val="00767766"/>
    <w:rsid w:val="007740B7"/>
    <w:rsid w:val="0077694F"/>
    <w:rsid w:val="0078008E"/>
    <w:rsid w:val="00783A34"/>
    <w:rsid w:val="00784B9B"/>
    <w:rsid w:val="00791E18"/>
    <w:rsid w:val="007A270A"/>
    <w:rsid w:val="007C013A"/>
    <w:rsid w:val="007C6B52"/>
    <w:rsid w:val="007C7CCB"/>
    <w:rsid w:val="007D06BD"/>
    <w:rsid w:val="007D16C5"/>
    <w:rsid w:val="007D259E"/>
    <w:rsid w:val="007D3A90"/>
    <w:rsid w:val="007D69C9"/>
    <w:rsid w:val="007E07AF"/>
    <w:rsid w:val="007E0C07"/>
    <w:rsid w:val="007F3D64"/>
    <w:rsid w:val="008134E6"/>
    <w:rsid w:val="00814E3D"/>
    <w:rsid w:val="00823CE3"/>
    <w:rsid w:val="008244DB"/>
    <w:rsid w:val="008322B0"/>
    <w:rsid w:val="00834505"/>
    <w:rsid w:val="00835BBE"/>
    <w:rsid w:val="008365A4"/>
    <w:rsid w:val="00853754"/>
    <w:rsid w:val="0085711A"/>
    <w:rsid w:val="00862FE4"/>
    <w:rsid w:val="0086389A"/>
    <w:rsid w:val="00874177"/>
    <w:rsid w:val="0087605E"/>
    <w:rsid w:val="0087632C"/>
    <w:rsid w:val="008941AE"/>
    <w:rsid w:val="008A1395"/>
    <w:rsid w:val="008A3AF3"/>
    <w:rsid w:val="008B1FEE"/>
    <w:rsid w:val="008C5047"/>
    <w:rsid w:val="008D337B"/>
    <w:rsid w:val="008E062D"/>
    <w:rsid w:val="008E1952"/>
    <w:rsid w:val="008F4E72"/>
    <w:rsid w:val="00903C32"/>
    <w:rsid w:val="00916B16"/>
    <w:rsid w:val="009173B9"/>
    <w:rsid w:val="0093335D"/>
    <w:rsid w:val="009353FD"/>
    <w:rsid w:val="0093613E"/>
    <w:rsid w:val="00941411"/>
    <w:rsid w:val="00943026"/>
    <w:rsid w:val="00944C54"/>
    <w:rsid w:val="00945E57"/>
    <w:rsid w:val="009513D8"/>
    <w:rsid w:val="00951EBF"/>
    <w:rsid w:val="00966B81"/>
    <w:rsid w:val="009768AB"/>
    <w:rsid w:val="00976E74"/>
    <w:rsid w:val="00977F79"/>
    <w:rsid w:val="009922CE"/>
    <w:rsid w:val="00992CB8"/>
    <w:rsid w:val="0099752F"/>
    <w:rsid w:val="009B40C7"/>
    <w:rsid w:val="009B7AFF"/>
    <w:rsid w:val="009C7720"/>
    <w:rsid w:val="009D6DCE"/>
    <w:rsid w:val="009E7689"/>
    <w:rsid w:val="009F025C"/>
    <w:rsid w:val="009F7C37"/>
    <w:rsid w:val="00A01BB1"/>
    <w:rsid w:val="00A048AA"/>
    <w:rsid w:val="00A14AF8"/>
    <w:rsid w:val="00A23AFA"/>
    <w:rsid w:val="00A2779C"/>
    <w:rsid w:val="00A31B3E"/>
    <w:rsid w:val="00A430D3"/>
    <w:rsid w:val="00A43569"/>
    <w:rsid w:val="00A43694"/>
    <w:rsid w:val="00A436D7"/>
    <w:rsid w:val="00A532F3"/>
    <w:rsid w:val="00A731D9"/>
    <w:rsid w:val="00A8489E"/>
    <w:rsid w:val="00A900B3"/>
    <w:rsid w:val="00AA38B4"/>
    <w:rsid w:val="00AB02A7"/>
    <w:rsid w:val="00AB04BB"/>
    <w:rsid w:val="00AC2444"/>
    <w:rsid w:val="00AC29F3"/>
    <w:rsid w:val="00AD6F41"/>
    <w:rsid w:val="00B01C79"/>
    <w:rsid w:val="00B0250F"/>
    <w:rsid w:val="00B02D7B"/>
    <w:rsid w:val="00B217D5"/>
    <w:rsid w:val="00B231E5"/>
    <w:rsid w:val="00B31FD3"/>
    <w:rsid w:val="00B56BF1"/>
    <w:rsid w:val="00B658F1"/>
    <w:rsid w:val="00B71168"/>
    <w:rsid w:val="00B71531"/>
    <w:rsid w:val="00B769EB"/>
    <w:rsid w:val="00B9033F"/>
    <w:rsid w:val="00BA058D"/>
    <w:rsid w:val="00BC03EB"/>
    <w:rsid w:val="00BD2179"/>
    <w:rsid w:val="00BD4F4D"/>
    <w:rsid w:val="00BE203A"/>
    <w:rsid w:val="00C02B87"/>
    <w:rsid w:val="00C054EE"/>
    <w:rsid w:val="00C153DC"/>
    <w:rsid w:val="00C2291C"/>
    <w:rsid w:val="00C2560A"/>
    <w:rsid w:val="00C26247"/>
    <w:rsid w:val="00C4086D"/>
    <w:rsid w:val="00C4247E"/>
    <w:rsid w:val="00C444A9"/>
    <w:rsid w:val="00C5013D"/>
    <w:rsid w:val="00C6115A"/>
    <w:rsid w:val="00C662BF"/>
    <w:rsid w:val="00C66FEF"/>
    <w:rsid w:val="00C86A4A"/>
    <w:rsid w:val="00C87245"/>
    <w:rsid w:val="00C87318"/>
    <w:rsid w:val="00CA1896"/>
    <w:rsid w:val="00CA74F5"/>
    <w:rsid w:val="00CB5B28"/>
    <w:rsid w:val="00CC4D15"/>
    <w:rsid w:val="00CE310D"/>
    <w:rsid w:val="00CF1C6B"/>
    <w:rsid w:val="00CF377B"/>
    <w:rsid w:val="00CF5371"/>
    <w:rsid w:val="00D0323A"/>
    <w:rsid w:val="00D0559F"/>
    <w:rsid w:val="00D064B5"/>
    <w:rsid w:val="00D077E9"/>
    <w:rsid w:val="00D3275E"/>
    <w:rsid w:val="00D3469E"/>
    <w:rsid w:val="00D369FD"/>
    <w:rsid w:val="00D411F7"/>
    <w:rsid w:val="00D41411"/>
    <w:rsid w:val="00D41F05"/>
    <w:rsid w:val="00D42CB7"/>
    <w:rsid w:val="00D5413D"/>
    <w:rsid w:val="00D56A15"/>
    <w:rsid w:val="00D570A9"/>
    <w:rsid w:val="00D66DFA"/>
    <w:rsid w:val="00D70D02"/>
    <w:rsid w:val="00D72B3D"/>
    <w:rsid w:val="00D73968"/>
    <w:rsid w:val="00D770C7"/>
    <w:rsid w:val="00D77145"/>
    <w:rsid w:val="00D81BB3"/>
    <w:rsid w:val="00D83F36"/>
    <w:rsid w:val="00D84CCE"/>
    <w:rsid w:val="00D85EE5"/>
    <w:rsid w:val="00D86945"/>
    <w:rsid w:val="00D90290"/>
    <w:rsid w:val="00DC6662"/>
    <w:rsid w:val="00DC706A"/>
    <w:rsid w:val="00DD152F"/>
    <w:rsid w:val="00DD4CD9"/>
    <w:rsid w:val="00DE213F"/>
    <w:rsid w:val="00DE3B7D"/>
    <w:rsid w:val="00DF027C"/>
    <w:rsid w:val="00E00A32"/>
    <w:rsid w:val="00E1067A"/>
    <w:rsid w:val="00E22ACD"/>
    <w:rsid w:val="00E25F46"/>
    <w:rsid w:val="00E30260"/>
    <w:rsid w:val="00E4754B"/>
    <w:rsid w:val="00E543AD"/>
    <w:rsid w:val="00E54A6A"/>
    <w:rsid w:val="00E55CC7"/>
    <w:rsid w:val="00E620B0"/>
    <w:rsid w:val="00E6799E"/>
    <w:rsid w:val="00E72B19"/>
    <w:rsid w:val="00E74C20"/>
    <w:rsid w:val="00E81B40"/>
    <w:rsid w:val="00EA2A48"/>
    <w:rsid w:val="00EA5071"/>
    <w:rsid w:val="00EA6995"/>
    <w:rsid w:val="00EA79FF"/>
    <w:rsid w:val="00EC2060"/>
    <w:rsid w:val="00ED5899"/>
    <w:rsid w:val="00EF555B"/>
    <w:rsid w:val="00F027BB"/>
    <w:rsid w:val="00F11DCF"/>
    <w:rsid w:val="00F162EA"/>
    <w:rsid w:val="00F21C46"/>
    <w:rsid w:val="00F315C6"/>
    <w:rsid w:val="00F52D27"/>
    <w:rsid w:val="00F5763F"/>
    <w:rsid w:val="00F70AB7"/>
    <w:rsid w:val="00F76A44"/>
    <w:rsid w:val="00F8146F"/>
    <w:rsid w:val="00F829F7"/>
    <w:rsid w:val="00F83527"/>
    <w:rsid w:val="00FC00CF"/>
    <w:rsid w:val="00FC30FA"/>
    <w:rsid w:val="00FD38DC"/>
    <w:rsid w:val="00FD583F"/>
    <w:rsid w:val="00FD6151"/>
    <w:rsid w:val="00FD7488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385</TotalTime>
  <Pages>9</Pages>
  <Words>376</Words>
  <Characters>2071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199</cp:revision>
  <cp:lastPrinted>2022-01-24T19:55:00Z</cp:lastPrinted>
  <dcterms:created xsi:type="dcterms:W3CDTF">2022-01-16T18:03:00Z</dcterms:created>
  <dcterms:modified xsi:type="dcterms:W3CDTF">2022-10-03T09:27:00Z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